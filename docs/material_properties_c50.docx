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B5735" w14:textId="250D1892" w:rsidR="003A2C7D" w:rsidRDefault="00CE75A7" w:rsidP="00360390">
      <w:pPr>
        <w:ind w:left="-1134" w:right="-1440" w:firstLine="1134"/>
      </w:pPr>
      <w:r>
        <w:t>Material</w:t>
      </w:r>
      <w:r w:rsidR="006134B8">
        <w:t xml:space="preserve"> Properties</w:t>
      </w:r>
    </w:p>
    <w:tbl>
      <w:tblPr>
        <w:tblW w:w="487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2"/>
        <w:gridCol w:w="1510"/>
        <w:gridCol w:w="2267"/>
        <w:gridCol w:w="1134"/>
        <w:gridCol w:w="1275"/>
        <w:gridCol w:w="2693"/>
      </w:tblGrid>
      <w:tr w:rsidR="00CE75A7" w:rsidRPr="0019362C" w14:paraId="7E024832" w14:textId="77777777" w:rsidTr="00CE75A7">
        <w:tc>
          <w:tcPr>
            <w:tcW w:w="648" w:type="pct"/>
            <w:vAlign w:val="center"/>
          </w:tcPr>
          <w:p w14:paraId="0E357853" w14:textId="61399A2F" w:rsidR="00CE75A7" w:rsidRPr="0019362C" w:rsidRDefault="00CE75A7" w:rsidP="00CE75A7">
            <w:pPr>
              <w:spacing w:after="0" w:line="240" w:lineRule="auto"/>
              <w:jc w:val="center"/>
            </w:pPr>
            <w:r>
              <w:t>BioTac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0061695" w14:textId="49722EC9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Name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8628C2B" w14:textId="77777777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Descriptions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67A8285B" w14:textId="77777777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Thickness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92129FD" w14:textId="77777777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Roughness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8549D36" w14:textId="77777777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Picture</w:t>
            </w:r>
          </w:p>
        </w:tc>
      </w:tr>
      <w:tr w:rsidR="00CE75A7" w:rsidRPr="0019362C" w14:paraId="0D076B2B" w14:textId="77777777" w:rsidTr="00CE75A7">
        <w:tc>
          <w:tcPr>
            <w:tcW w:w="648" w:type="pct"/>
            <w:vAlign w:val="center"/>
          </w:tcPr>
          <w:p w14:paraId="57C12485" w14:textId="79DCE2C0" w:rsidR="00CE75A7" w:rsidRPr="0019362C" w:rsidRDefault="00CE75A7" w:rsidP="00CE75A7">
            <w:pPr>
              <w:spacing w:after="0" w:line="240" w:lineRule="auto"/>
              <w:jc w:val="center"/>
            </w:pPr>
            <w:r>
              <w:t>Mat1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2EE3900" w14:textId="3C2AEE9F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Carpet</w:t>
            </w:r>
            <w:r>
              <w:t xml:space="preserve"> </w:t>
            </w:r>
            <w:r w:rsidRPr="0019362C">
              <w:t>net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9BAD076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6EDC12C9" w14:textId="7AD3994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BC993A5" w14:textId="01B69169" w:rsidR="00CE75A7" w:rsidRPr="0019362C" w:rsidRDefault="00CE75A7" w:rsidP="00CE75A7">
            <w:pPr>
              <w:spacing w:after="0" w:line="240" w:lineRule="auto"/>
              <w:jc w:val="center"/>
            </w:pPr>
            <w:r>
              <w:t>R</w:t>
            </w:r>
            <w:r w:rsidRPr="0019362C">
              <w:t>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F31E6B3" w14:textId="67A4727B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 w:rsidRPr="00CE75A7">
              <w:rPr>
                <w:noProof/>
              </w:rPr>
              <w:drawing>
                <wp:inline distT="0" distB="0" distL="0" distR="0" wp14:anchorId="2AC8B466" wp14:editId="70BD6D1E">
                  <wp:extent cx="927100" cy="927100"/>
                  <wp:effectExtent l="0" t="0" r="0" b="0"/>
                  <wp:docPr id="103" name="Picture 33" descr="A close up of a tre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5482012-8C78-DD45-87EF-93179C341A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 descr="A close up of a tre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65482012-8C78-DD45-87EF-93179C341A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10145FDB" w14:textId="77777777" w:rsidTr="00CE75A7">
        <w:tc>
          <w:tcPr>
            <w:tcW w:w="648" w:type="pct"/>
            <w:vAlign w:val="center"/>
          </w:tcPr>
          <w:p w14:paraId="32628879" w14:textId="29F3CC3F" w:rsidR="00CE75A7" w:rsidRPr="0019362C" w:rsidRDefault="00CE75A7" w:rsidP="00CE75A7">
            <w:pPr>
              <w:spacing w:after="0" w:line="240" w:lineRule="auto"/>
              <w:jc w:val="center"/>
            </w:pPr>
            <w:r>
              <w:t>Mat10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3ADF53C" w14:textId="1223C5F5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polypropylene thin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1D0A302A" w14:textId="0630B39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Polypropylene (PP), also known as polypropene, is a thermoplastic polymer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2AE67E2C" w14:textId="677C000D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67831953" w14:textId="33C2FE08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2B6F7FF6" w14:textId="0BFBEBC4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 w:rsidRPr="00CE75A7">
              <w:rPr>
                <w:noProof/>
              </w:rPr>
              <w:drawing>
                <wp:inline distT="0" distB="0" distL="0" distR="0" wp14:anchorId="5A90786C" wp14:editId="7368A63E">
                  <wp:extent cx="927100" cy="927100"/>
                  <wp:effectExtent l="0" t="0" r="0" b="0"/>
                  <wp:docPr id="52" name="Picture 51" descr="A picture containing photo, person, old, standin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ECDE65-A319-9542-BBCA-3E4F8C1CB0D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1" descr="A picture containing photo, person, old, stand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4ECDE65-A319-9542-BBCA-3E4F8C1CB0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7017088" w14:textId="77777777" w:rsidTr="00CE75A7">
        <w:tc>
          <w:tcPr>
            <w:tcW w:w="648" w:type="pct"/>
            <w:vAlign w:val="center"/>
          </w:tcPr>
          <w:p w14:paraId="5490197D" w14:textId="08EF6754" w:rsidR="00CE75A7" w:rsidRPr="0019362C" w:rsidRDefault="00CE75A7" w:rsidP="00CE75A7">
            <w:pPr>
              <w:spacing w:after="0" w:line="240" w:lineRule="auto"/>
              <w:jc w:val="center"/>
            </w:pPr>
            <w:r>
              <w:t>Mat11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49E6D6E1" w14:textId="72A06300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soft material 1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7EF847A5" w14:textId="2FA03BB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soft material with turquoise (greenish blue) </w:t>
            </w:r>
            <w:proofErr w:type="spellStart"/>
            <w:r w:rsidRPr="0019362C">
              <w:t>color</w:t>
            </w:r>
            <w:proofErr w:type="spellEnd"/>
            <w:r w:rsidRPr="0019362C">
              <w:t xml:space="preserve"> (textile with pattern)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15E17603" w14:textId="56AD886A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5790851" w14:textId="5C6AB862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 but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0F40B9E2" w14:textId="010769D5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1473CDC0" wp14:editId="39A8E929">
                  <wp:extent cx="927100" cy="927100"/>
                  <wp:effectExtent l="0" t="0" r="0" b="0"/>
                  <wp:docPr id="54" name="Picture 53" descr="A close up of a brick buildin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7B146D-FB16-4F49-95CA-E41A5424177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3" descr="A close up of a brick build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E87B146D-FB16-4F49-95CA-E41A5424177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0B3137" w14:paraId="19A47EB8" w14:textId="77777777" w:rsidTr="00CE75A7">
        <w:tc>
          <w:tcPr>
            <w:tcW w:w="648" w:type="pct"/>
            <w:vAlign w:val="center"/>
          </w:tcPr>
          <w:p w14:paraId="13C7B09D" w14:textId="635BBE35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t>Mat12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7DBCD220" w14:textId="239D0A0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cork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28EDDA8" w14:textId="1F576A8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100% cork (wood family). Cork is an impermeable buoyant material, the phellem layer of bark tissue that is harvested for commercial use primarily from Quercus </w:t>
            </w:r>
            <w:proofErr w:type="spellStart"/>
            <w:r w:rsidRPr="0019362C">
              <w:t>suber</w:t>
            </w:r>
            <w:proofErr w:type="spellEnd"/>
          </w:p>
        </w:tc>
        <w:tc>
          <w:tcPr>
            <w:tcW w:w="556" w:type="pct"/>
            <w:shd w:val="clear" w:color="auto" w:fill="auto"/>
            <w:vAlign w:val="center"/>
          </w:tcPr>
          <w:p w14:paraId="1DDA56FE" w14:textId="7093660C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C480365" w14:textId="6C660111" w:rsidR="00CE75A7" w:rsidRPr="0019362C" w:rsidRDefault="00CE75A7" w:rsidP="00CE75A7">
            <w:pPr>
              <w:spacing w:after="0" w:line="240" w:lineRule="auto"/>
              <w:jc w:val="center"/>
            </w:pPr>
            <w:r>
              <w:t>Me</w:t>
            </w:r>
            <w:r w:rsidRPr="0019362C">
              <w:t>d</w:t>
            </w:r>
            <w:r>
              <w:t xml:space="preserve">ium </w:t>
            </w: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1B73193" w14:textId="6E802ED4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469178E5" wp14:editId="55D7C906">
                  <wp:extent cx="927100" cy="927100"/>
                  <wp:effectExtent l="0" t="0" r="0" b="0"/>
                  <wp:docPr id="56" name="Picture 55" descr="A picture containing rug, field, group, peopl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BF8239-0752-8D4D-B060-61C57617A34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5" descr="A picture containing rug, field, group, peopl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55BF8239-0752-8D4D-B060-61C57617A3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2634C9C0" w14:textId="77777777" w:rsidTr="00CE75A7">
        <w:tc>
          <w:tcPr>
            <w:tcW w:w="648" w:type="pct"/>
            <w:vAlign w:val="center"/>
          </w:tcPr>
          <w:p w14:paraId="20BAC5EE" w14:textId="519CD60A" w:rsidR="00CE75A7" w:rsidRPr="0019362C" w:rsidRDefault="00CE75A7" w:rsidP="00CE75A7">
            <w:pPr>
              <w:spacing w:after="0" w:line="240" w:lineRule="auto"/>
              <w:jc w:val="center"/>
            </w:pPr>
            <w:r>
              <w:t>Mat13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95C8B2E" w14:textId="533BAE0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eva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9CB4C77" w14:textId="52D39603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Ethylene-vinyl acetate. It has some of the properties of a low-density polyethylene but increased gloss (useful for film), softness and flexibility.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474147B3" w14:textId="5215E3CE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E686908" w14:textId="5A98382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76922AEC" w14:textId="3443D818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29C5D189" wp14:editId="25042CD1">
                  <wp:extent cx="927100" cy="927100"/>
                  <wp:effectExtent l="0" t="0" r="0" b="0"/>
                  <wp:docPr id="58" name="Picture 57" descr="A sunset in the backgroun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89D3D63-1DA8-AC4D-9DC0-02E1B8A329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7" descr="A sunset in the backgroun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289D3D63-1DA8-AC4D-9DC0-02E1B8A329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80FE758" w14:textId="77777777" w:rsidTr="00CE75A7">
        <w:tc>
          <w:tcPr>
            <w:tcW w:w="648" w:type="pct"/>
            <w:vAlign w:val="center"/>
          </w:tcPr>
          <w:p w14:paraId="3E83125F" w14:textId="08CC0EDC" w:rsidR="00CE75A7" w:rsidRPr="0019362C" w:rsidRDefault="00CE75A7" w:rsidP="00CE75A7">
            <w:pPr>
              <w:spacing w:after="0" w:line="240" w:lineRule="auto"/>
              <w:jc w:val="center"/>
            </w:pPr>
            <w:r>
              <w:t>Mat14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500E58D" w14:textId="2D386790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paper 1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000CFA6A" w14:textId="61BED251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polyvinyl chloride (PVC), acrylic adhesive. PVC is a thermoplastic made of 57% chlorine and 43% carbon.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0CEF745A" w14:textId="40FB304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94F4AE1" w14:textId="1CAEC8F9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1F88B59" w14:textId="2B8DD971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7BDB9E56" wp14:editId="335644BA">
                  <wp:extent cx="927100" cy="927100"/>
                  <wp:effectExtent l="0" t="0" r="0" b="0"/>
                  <wp:docPr id="60" name="Picture 59" descr="A picture containing building, sitting, person, side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DE1B8A-2F79-EF4C-A9D4-665396006CD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59" descr="A picture containing building, sitting, person, side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74DE1B8A-2F79-EF4C-A9D4-665396006CD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1DF2CB35" w14:textId="77777777" w:rsidTr="00CE75A7">
        <w:tc>
          <w:tcPr>
            <w:tcW w:w="648" w:type="pct"/>
            <w:vAlign w:val="center"/>
          </w:tcPr>
          <w:p w14:paraId="409C2C0A" w14:textId="1762BD81" w:rsidR="00CE75A7" w:rsidRPr="0019362C" w:rsidRDefault="00CE75A7" w:rsidP="00CE75A7">
            <w:pPr>
              <w:spacing w:after="0" w:line="240" w:lineRule="auto"/>
              <w:jc w:val="center"/>
            </w:pPr>
            <w:r>
              <w:t>Mat15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EE9D940" w14:textId="0C4E979E" w:rsidR="00CE75A7" w:rsidRPr="0019362C" w:rsidRDefault="00CE75A7" w:rsidP="00CE75A7">
            <w:pPr>
              <w:spacing w:after="0" w:line="240" w:lineRule="auto"/>
              <w:jc w:val="center"/>
            </w:pPr>
            <w:proofErr w:type="spellStart"/>
            <w:r w:rsidRPr="0019362C">
              <w:t>fiber</w:t>
            </w:r>
            <w:proofErr w:type="spellEnd"/>
            <w:r w:rsidRPr="0019362C">
              <w:t xml:space="preserve"> board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0369F01C" w14:textId="41D517C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Miscellaneous wood (fine tree)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122D046B" w14:textId="286B02EB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640F30B8" w14:textId="7860B0A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5CCF75C" w14:textId="2FC6F1FE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7E3E6FFE" wp14:editId="3C5B517E">
                  <wp:extent cx="927100" cy="927100"/>
                  <wp:effectExtent l="0" t="0" r="0" b="0"/>
                  <wp:docPr id="62" name="Picture 61" descr="A picture containing person, riding, standing, ru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2BE725-595E-BF40-BE4C-A25E7C9083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1" descr="A picture containing person, riding, standing, ru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12BE725-595E-BF40-BE4C-A25E7C9083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A912B7" w14:paraId="56F5E3A6" w14:textId="77777777" w:rsidTr="00CE75A7">
        <w:tc>
          <w:tcPr>
            <w:tcW w:w="648" w:type="pct"/>
            <w:vAlign w:val="center"/>
          </w:tcPr>
          <w:p w14:paraId="6BF65101" w14:textId="420CBE74" w:rsidR="00CE75A7" w:rsidRPr="0019362C" w:rsidRDefault="00CE75A7" w:rsidP="00CE75A7">
            <w:pPr>
              <w:spacing w:after="0" w:line="240" w:lineRule="auto"/>
              <w:jc w:val="center"/>
            </w:pPr>
            <w:r>
              <w:t>Mat16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3A3BD1B6" w14:textId="36AC6859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wood hard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C24C163" w14:textId="7D02D9B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Paulownia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691BC682" w14:textId="70B16AEC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699B575E" w14:textId="3065D95A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0773B1CE" w14:textId="2929BEFF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41910C83" wp14:editId="7499C931">
                  <wp:extent cx="927100" cy="927100"/>
                  <wp:effectExtent l="0" t="0" r="0" b="0"/>
                  <wp:docPr id="64" name="Picture 63" descr="A picture containing curtain, indoor, shower, sittin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1AC3254-92DB-3540-82ED-E6F6DADAFB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3" descr="A picture containing curtain, indoor, shower, sitt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1AC3254-92DB-3540-82ED-E6F6DADAFB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725C5C08" w14:textId="77777777" w:rsidTr="00CE75A7">
        <w:tc>
          <w:tcPr>
            <w:tcW w:w="648" w:type="pct"/>
            <w:vAlign w:val="center"/>
          </w:tcPr>
          <w:p w14:paraId="6FA334B7" w14:textId="7DF331A4" w:rsidR="00CE75A7" w:rsidRPr="0019362C" w:rsidRDefault="00CE75A7" w:rsidP="00CE75A7">
            <w:pPr>
              <w:spacing w:after="0" w:line="240" w:lineRule="auto"/>
              <w:jc w:val="center"/>
            </w:pPr>
            <w:r>
              <w:lastRenderedPageBreak/>
              <w:t>Mat17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3F8D38A8" w14:textId="2477E62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styrofoam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0A2764B3" w14:textId="29FC677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Styrofoam is a polystyrene foam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244EE3B9" w14:textId="5462DE2C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182E8A2" w14:textId="4E500DB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162339B7" w14:textId="6F66BFD0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53D97A62" wp14:editId="5938EA20">
                  <wp:extent cx="927100" cy="927100"/>
                  <wp:effectExtent l="0" t="0" r="0" b="0"/>
                  <wp:docPr id="65" name="Picture 64" descr="A picture containing sitting, door, street, beach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1B7ED5-FF97-4F4D-80D7-EA7D2223F5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4" descr="A picture containing sitting, door, street, beach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1F1B7ED5-FF97-4F4D-80D7-EA7D2223F5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D74CC10" w14:textId="77777777" w:rsidTr="00CE75A7">
        <w:tc>
          <w:tcPr>
            <w:tcW w:w="648" w:type="pct"/>
            <w:vAlign w:val="center"/>
          </w:tcPr>
          <w:p w14:paraId="650DAD4B" w14:textId="75C4680C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t>Mat18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FCE0C9" w14:textId="24C07D5D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sponge soft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688F87C" w14:textId="2750EBE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soft, porous material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0FB186F7" w14:textId="334D4C52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8936402" w14:textId="702AEBE9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97075FF" w14:textId="691B9459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6216FEBC" wp14:editId="27375B6C">
                  <wp:extent cx="927100" cy="927100"/>
                  <wp:effectExtent l="0" t="0" r="0" b="0"/>
                  <wp:docPr id="66" name="Picture 65" descr="A blurry photo of a beach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E80D03-146A-9B41-8E2A-E320D9056FE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5" descr="A blurry photo of a beach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EE80D03-146A-9B41-8E2A-E320D9056FE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3C5C1645" w14:textId="77777777" w:rsidTr="00CE75A7">
        <w:tc>
          <w:tcPr>
            <w:tcW w:w="648" w:type="pct"/>
            <w:vAlign w:val="center"/>
          </w:tcPr>
          <w:p w14:paraId="0CE9488D" w14:textId="0AD87DC9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t>Mat19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3B2D7D3" w14:textId="273DE00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Foam</w:t>
            </w:r>
            <w:r>
              <w:rPr>
                <w:lang w:val="en-US"/>
              </w:rPr>
              <w:t>, more transparent than mat17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80D1631" w14:textId="69777D6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Polyethylene foam is a durable, lightweight, resilient, closed-cell material.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59194751" w14:textId="6F72E979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9D1CF62" w14:textId="39A93FF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10DBE17" w14:textId="33430A22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2DE88C66" wp14:editId="4D5EFAEC">
                  <wp:extent cx="927100" cy="927100"/>
                  <wp:effectExtent l="0" t="0" r="0" b="0"/>
                  <wp:docPr id="67" name="Picture 66" descr="A picture containing sitting, side, sky, pers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CA2FD5-8EE4-8F48-9B38-F8AF48B6DA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6" descr="A picture containing sitting, side, sky,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ACCA2FD5-8EE4-8F48-9B38-F8AF48B6DA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1C19D5D4" w14:textId="77777777" w:rsidTr="00CE75A7">
        <w:tc>
          <w:tcPr>
            <w:tcW w:w="648" w:type="pct"/>
            <w:vAlign w:val="center"/>
          </w:tcPr>
          <w:p w14:paraId="1224063A" w14:textId="2E5E5160" w:rsidR="00CE75A7" w:rsidRPr="0019362C" w:rsidRDefault="00CE75A7" w:rsidP="00CE75A7">
            <w:pPr>
              <w:spacing w:after="0" w:line="240" w:lineRule="auto"/>
              <w:jc w:val="center"/>
            </w:pPr>
            <w:r>
              <w:t>Mat2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C0E2590" w14:textId="08FC78B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cotton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2105DFC" w14:textId="089FE9C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100 % cotton. natural </w:t>
            </w:r>
            <w:proofErr w:type="spellStart"/>
            <w:r w:rsidRPr="0019362C">
              <w:t>fiber</w:t>
            </w:r>
            <w:proofErr w:type="spellEnd"/>
            <w:r w:rsidRPr="0019362C">
              <w:t xml:space="preserve"> that comes from the seedpod of the cotton plant.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38F25F0B" w14:textId="3AFD7865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45350250" w14:textId="6F4008ED" w:rsidR="00CE75A7" w:rsidRP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Rough but fluffy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1DA67E52" w14:textId="52F94648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400A0E8D" wp14:editId="5CDCFB42">
                  <wp:extent cx="927100" cy="927100"/>
                  <wp:effectExtent l="0" t="0" r="0" b="0"/>
                  <wp:docPr id="104" name="Picture 35" descr="A close up of a blue backgroun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DBF05D3-F417-9F4B-9953-6B41A5A0EF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 descr="A close up of a blue backgroun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0DBF05D3-F417-9F4B-9953-6B41A5A0EF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B384830" w14:textId="77777777" w:rsidTr="00CE75A7">
        <w:tc>
          <w:tcPr>
            <w:tcW w:w="648" w:type="pct"/>
            <w:vAlign w:val="center"/>
          </w:tcPr>
          <w:p w14:paraId="711F4363" w14:textId="7364A30B" w:rsidR="00CE75A7" w:rsidRPr="0019362C" w:rsidRDefault="00CE75A7" w:rsidP="00CE75A7">
            <w:pPr>
              <w:spacing w:after="0" w:line="240" w:lineRule="auto"/>
              <w:jc w:val="center"/>
            </w:pPr>
            <w:r>
              <w:t>Mat20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3EAEE11" w14:textId="61C7AD8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metal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AA1D46C" w14:textId="16D5541C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Steel, an alloy of iron and carbon and other elements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5D5F2FD7" w14:textId="0D257BD2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7BB2792" w14:textId="4E4CC66C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1E9C50F" w14:textId="2FE54B57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0A881124" wp14:editId="21063EF6">
                  <wp:extent cx="927100" cy="927100"/>
                  <wp:effectExtent l="0" t="0" r="0" b="0"/>
                  <wp:docPr id="68" name="Picture 67" descr="A picture containing flying, large, air, light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B74F6A0-B54C-EF47-87A3-6FE558547FE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7" descr="A picture containing flying, large, air, light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3B74F6A0-B54C-EF47-87A3-6FE558547FE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1B68D41B" w14:textId="77777777" w:rsidTr="00CE75A7">
        <w:tc>
          <w:tcPr>
            <w:tcW w:w="648" w:type="pct"/>
            <w:vAlign w:val="center"/>
          </w:tcPr>
          <w:p w14:paraId="797AD66A" w14:textId="76CFCEA9" w:rsidR="00CE75A7" w:rsidRDefault="00CE75A7" w:rsidP="00CE75A7">
            <w:pPr>
              <w:spacing w:after="0" w:line="240" w:lineRule="auto"/>
              <w:jc w:val="center"/>
            </w:pPr>
            <w:r>
              <w:t>Mat21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78AE8948" w14:textId="190B579C" w:rsidR="00CE75A7" w:rsidRPr="00AF524C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light purple felt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CBE9B9E" w14:textId="3B8BDA7C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4764E35A" w14:textId="44804F3A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472BD34" w14:textId="1792F0B3" w:rsidR="00CE75A7" w:rsidRPr="0019362C" w:rsidRDefault="00CE75A7" w:rsidP="00CE75A7">
            <w:pPr>
              <w:spacing w:after="0" w:line="240" w:lineRule="auto"/>
              <w:jc w:val="center"/>
            </w:pPr>
            <w:r>
              <w:t>Rough,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0D12EA2" w14:textId="6677E74E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0F19073" wp14:editId="6E3F61F1">
                  <wp:extent cx="927100" cy="927100"/>
                  <wp:effectExtent l="0" t="0" r="0" b="0"/>
                  <wp:docPr id="32" name="Picture 32" descr="A picture containing standing, field, person,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containing standing, field, person, water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DA4378D" w14:textId="77777777" w:rsidTr="00CE75A7">
        <w:tc>
          <w:tcPr>
            <w:tcW w:w="648" w:type="pct"/>
            <w:vAlign w:val="center"/>
          </w:tcPr>
          <w:p w14:paraId="7AF288A8" w14:textId="1D38185E" w:rsidR="00CE75A7" w:rsidRDefault="00CE75A7" w:rsidP="00CE75A7">
            <w:pPr>
              <w:spacing w:after="0" w:line="240" w:lineRule="auto"/>
              <w:jc w:val="center"/>
            </w:pPr>
            <w:r>
              <w:t>Mat22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689C8F5" w14:textId="448FF33E" w:rsidR="00CE75A7" w:rsidRPr="0019362C" w:rsidRDefault="00CE75A7" w:rsidP="00CE75A7">
            <w:pPr>
              <w:spacing w:after="0" w:line="240" w:lineRule="auto"/>
              <w:jc w:val="center"/>
            </w:pPr>
            <w:r>
              <w:t>Orange foam sheet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42EEFA8" w14:textId="53CA9210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77ACE901" w14:textId="7CE56F0A" w:rsidR="00CE75A7" w:rsidRPr="0019362C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F73B78F" w14:textId="08E1C0DB" w:rsidR="00CE75A7" w:rsidRPr="0019362C" w:rsidRDefault="00CE75A7" w:rsidP="00CE75A7">
            <w:pPr>
              <w:spacing w:after="0" w:line="240" w:lineRule="auto"/>
              <w:jc w:val="center"/>
            </w:pPr>
            <w:r>
              <w:t>Smooth,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555CDE0" w14:textId="2174AF03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46AC302" wp14:editId="5EC7F10D">
                  <wp:extent cx="927100" cy="927100"/>
                  <wp:effectExtent l="0" t="0" r="0" b="0"/>
                  <wp:docPr id="33" name="Picture 33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text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4EC0AF47" w14:textId="77777777" w:rsidTr="00CE75A7">
        <w:tc>
          <w:tcPr>
            <w:tcW w:w="648" w:type="pct"/>
            <w:vAlign w:val="center"/>
          </w:tcPr>
          <w:p w14:paraId="2E2416D3" w14:textId="0C0B8214" w:rsidR="00CE75A7" w:rsidRDefault="00CE75A7" w:rsidP="00CE75A7">
            <w:pPr>
              <w:spacing w:after="0" w:line="240" w:lineRule="auto"/>
              <w:jc w:val="center"/>
            </w:pPr>
            <w:r>
              <w:t>Mat23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338503D" w14:textId="25A82C6A" w:rsidR="00CE75A7" w:rsidRPr="0019362C" w:rsidRDefault="00CE75A7" w:rsidP="00CE75A7">
            <w:pPr>
              <w:spacing w:after="0" w:line="240" w:lineRule="auto"/>
              <w:jc w:val="center"/>
            </w:pPr>
            <w:r>
              <w:t>Green transparent file folder (cut)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36BE07C" w14:textId="69936ABC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C8FDFBF" w14:textId="652A3B58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7687860A" w14:textId="2D076CA7" w:rsidR="00CE75A7" w:rsidRPr="0019362C" w:rsidRDefault="00CE75A7" w:rsidP="00CE75A7">
            <w:pPr>
              <w:spacing w:after="0" w:line="240" w:lineRule="auto"/>
              <w:jc w:val="center"/>
            </w:pPr>
            <w:r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82E1DCD" w14:textId="55B30D52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112EC70" wp14:editId="5E0562DF">
                  <wp:extent cx="927100" cy="927100"/>
                  <wp:effectExtent l="0" t="0" r="0" b="0"/>
                  <wp:docPr id="34" name="Picture 34" descr="A picture containing fish, window, mirror, reflec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A picture containing fish, window, mirror, reflection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A93FBB8" w14:textId="77777777" w:rsidTr="00CE75A7">
        <w:tc>
          <w:tcPr>
            <w:tcW w:w="648" w:type="pct"/>
            <w:vAlign w:val="center"/>
          </w:tcPr>
          <w:p w14:paraId="5C79B3A4" w14:textId="3089E806" w:rsidR="00CE75A7" w:rsidRDefault="00CE75A7" w:rsidP="00CE75A7">
            <w:pPr>
              <w:spacing w:after="0" w:line="240" w:lineRule="auto"/>
              <w:jc w:val="center"/>
            </w:pPr>
            <w:r>
              <w:t>Mat24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85E7584" w14:textId="70976648" w:rsidR="00CE75A7" w:rsidRPr="000B313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 xml:space="preserve">White </w:t>
            </w:r>
            <w:r>
              <w:rPr>
                <w:lang w:val="en-US"/>
              </w:rPr>
              <w:t>grid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72D92C91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108FBC47" w14:textId="49FD7C63" w:rsidR="00CE75A7" w:rsidRPr="000B313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75369E2C" w14:textId="52282F9A" w:rsidR="00CE75A7" w:rsidRPr="0019362C" w:rsidRDefault="00CE75A7" w:rsidP="00CE75A7">
            <w:pPr>
              <w:spacing w:after="0" w:line="240" w:lineRule="auto"/>
              <w:jc w:val="center"/>
            </w:pPr>
            <w:r>
              <w:t>Grid pattern,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B5EE888" w14:textId="085B5F91" w:rsidR="00CE75A7" w:rsidRPr="00D87CA5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6DFE44" wp14:editId="7AC04034">
                  <wp:extent cx="927100" cy="927100"/>
                  <wp:effectExtent l="0" t="0" r="0" b="0"/>
                  <wp:docPr id="35" name="Picture 3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Background pattern&#10;&#10;Description automatically generated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3F48956" w14:textId="77777777" w:rsidTr="00CE75A7">
        <w:tc>
          <w:tcPr>
            <w:tcW w:w="648" w:type="pct"/>
            <w:vAlign w:val="center"/>
          </w:tcPr>
          <w:p w14:paraId="0C46A89E" w14:textId="3596EED8" w:rsidR="00CE75A7" w:rsidRDefault="00CE75A7" w:rsidP="00CE75A7">
            <w:pPr>
              <w:spacing w:after="0" w:line="240" w:lineRule="auto"/>
              <w:jc w:val="center"/>
            </w:pPr>
            <w:r>
              <w:t>Mat25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D68AE38" w14:textId="442F289A" w:rsidR="00CE75A7" w:rsidRPr="0019362C" w:rsidRDefault="00CE75A7" w:rsidP="00CE75A7">
            <w:pPr>
              <w:spacing w:after="0" w:line="240" w:lineRule="auto"/>
              <w:jc w:val="center"/>
            </w:pPr>
            <w:r>
              <w:t>Brown wooden paper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AA320E0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F310EE3" w14:textId="36973426" w:rsidR="00CE75A7" w:rsidRPr="0019362C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814E850" w14:textId="7B2A03EA" w:rsidR="00CE75A7" w:rsidRPr="0019362C" w:rsidRDefault="00CE75A7" w:rsidP="00CE75A7">
            <w:pPr>
              <w:spacing w:after="0" w:line="240" w:lineRule="auto"/>
              <w:jc w:val="center"/>
            </w:pPr>
            <w:r>
              <w:t>Half smooth, Half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5213AB3" w14:textId="0FC67983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305947" wp14:editId="75DDC597">
                  <wp:extent cx="927100" cy="927100"/>
                  <wp:effectExtent l="0" t="0" r="0" b="0"/>
                  <wp:docPr id="36" name="Picture 3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Background patter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63AF12E" w14:textId="77777777" w:rsidTr="00CE75A7">
        <w:tc>
          <w:tcPr>
            <w:tcW w:w="648" w:type="pct"/>
            <w:vAlign w:val="center"/>
          </w:tcPr>
          <w:p w14:paraId="0443BE3F" w14:textId="7A55A4F0" w:rsidR="00CE75A7" w:rsidRDefault="00CE75A7" w:rsidP="00CE75A7">
            <w:pPr>
              <w:spacing w:after="0" w:line="240" w:lineRule="auto"/>
              <w:jc w:val="center"/>
            </w:pPr>
            <w:r>
              <w:lastRenderedPageBreak/>
              <w:t>Mat26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73EC2B26" w14:textId="7C8A41FC" w:rsidR="00CE75A7" w:rsidRDefault="00CE75A7" w:rsidP="00CE75A7">
            <w:pPr>
              <w:spacing w:after="0" w:line="240" w:lineRule="auto"/>
              <w:jc w:val="center"/>
            </w:pPr>
            <w:r>
              <w:t>Green grid cloth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86899D4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4FE222B2" w14:textId="4B221790" w:rsidR="00CE75A7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159E7D9" w14:textId="6440337E" w:rsidR="00CE75A7" w:rsidRDefault="00CE75A7" w:rsidP="00CE75A7">
            <w:pPr>
              <w:spacing w:after="0" w:line="240" w:lineRule="auto"/>
              <w:jc w:val="center"/>
            </w:pPr>
            <w:r>
              <w:t>Small grid,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612039DC" w14:textId="596D19CD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83C309" wp14:editId="5EDE09E2">
                  <wp:extent cx="927100" cy="927100"/>
                  <wp:effectExtent l="0" t="0" r="0" b="0"/>
                  <wp:docPr id="37" name="Picture 3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Background pattern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0749D60" w14:textId="77777777" w:rsidTr="00CE75A7">
        <w:tc>
          <w:tcPr>
            <w:tcW w:w="648" w:type="pct"/>
            <w:vAlign w:val="center"/>
          </w:tcPr>
          <w:p w14:paraId="5BFC4C0C" w14:textId="42A58E89" w:rsidR="00CE75A7" w:rsidRDefault="00CE75A7" w:rsidP="00CE75A7">
            <w:pPr>
              <w:spacing w:after="0" w:line="240" w:lineRule="auto"/>
              <w:jc w:val="center"/>
            </w:pPr>
            <w:r>
              <w:t>Mat27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0F953FC" w14:textId="5C59170D" w:rsidR="00CE75A7" w:rsidRPr="00A021C4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White soft plastic board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C66C5BD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1DBCD242" w14:textId="77068483" w:rsidR="00CE75A7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6FDAE559" w14:textId="0EDC0EB8" w:rsidR="00CE75A7" w:rsidRDefault="00CE75A7" w:rsidP="00CE75A7">
            <w:pPr>
              <w:spacing w:after="0" w:line="240" w:lineRule="auto"/>
              <w:jc w:val="center"/>
            </w:pPr>
            <w:r>
              <w:t>Extra smooth, reflective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B9D6A17" w14:textId="069A6332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BDC39A5" wp14:editId="7A9C6FE4">
                  <wp:extent cx="927100" cy="927100"/>
                  <wp:effectExtent l="0" t="0" r="0" b="0"/>
                  <wp:docPr id="38" name="Picture 38" descr="A picture containing sitting, table, large,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A picture containing sitting, table, large, water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3AD7DF70" w14:textId="77777777" w:rsidTr="00CE75A7">
        <w:tc>
          <w:tcPr>
            <w:tcW w:w="648" w:type="pct"/>
            <w:vAlign w:val="center"/>
          </w:tcPr>
          <w:p w14:paraId="50606C1E" w14:textId="645A07A4" w:rsidR="00CE75A7" w:rsidRDefault="00CE75A7" w:rsidP="00CE75A7">
            <w:pPr>
              <w:spacing w:after="0" w:line="240" w:lineRule="auto"/>
              <w:jc w:val="center"/>
            </w:pPr>
            <w:r>
              <w:t>Mat28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E20E338" w14:textId="14E917C5" w:rsidR="00CE75A7" w:rsidRDefault="00CE75A7" w:rsidP="00CE75A7">
            <w:pPr>
              <w:spacing w:after="0" w:line="240" w:lineRule="auto"/>
              <w:jc w:val="center"/>
            </w:pPr>
            <w:r>
              <w:t>Same white plastic board as 30, oppo side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04E2886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61758278" w14:textId="17778EAF" w:rsidR="00CE75A7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741B1965" w14:textId="60D649BF" w:rsidR="00CE75A7" w:rsidRDefault="00CE75A7" w:rsidP="00CE75A7">
            <w:pPr>
              <w:spacing w:after="0" w:line="240" w:lineRule="auto"/>
              <w:jc w:val="center"/>
            </w:pPr>
            <w:r>
              <w:t>A bit 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EAA35CC" w14:textId="597F2C59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D52559" wp14:editId="5206D16D">
                  <wp:extent cx="927100" cy="927100"/>
                  <wp:effectExtent l="0" t="0" r="0" b="0"/>
                  <wp:docPr id="41" name="Picture 41" descr="A picture containing water, person, standing, refrigerat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A picture containing water, person, standing, refrigerator&#10;&#10;Description automatically generated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20AFC6F" w14:textId="77777777" w:rsidTr="00CE75A7">
        <w:tc>
          <w:tcPr>
            <w:tcW w:w="648" w:type="pct"/>
            <w:vAlign w:val="center"/>
          </w:tcPr>
          <w:p w14:paraId="6313A709" w14:textId="6CE411AA" w:rsidR="00CE75A7" w:rsidRDefault="00CE75A7" w:rsidP="00CE75A7">
            <w:pPr>
              <w:spacing w:after="0" w:line="240" w:lineRule="auto"/>
              <w:jc w:val="center"/>
            </w:pPr>
            <w:r>
              <w:t>Mat29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4CA239C7" w14:textId="681598F3" w:rsidR="00CE75A7" w:rsidRDefault="00CE75A7" w:rsidP="00CE75A7">
            <w:pPr>
              <w:spacing w:after="0" w:line="240" w:lineRule="auto"/>
              <w:jc w:val="center"/>
            </w:pPr>
            <w:r>
              <w:t>Blue transparent file folder (grid with ribbon)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745F33D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619133D7" w14:textId="45E22BEB" w:rsidR="00CE75A7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1A7EA04A" w14:textId="0D4103D3" w:rsidR="00CE75A7" w:rsidRDefault="00CE75A7" w:rsidP="00CE75A7">
            <w:pPr>
              <w:spacing w:after="0" w:line="240" w:lineRule="auto"/>
              <w:jc w:val="center"/>
            </w:pPr>
            <w:r>
              <w:t>Grid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06D800EA" w14:textId="337FDE51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808C09" wp14:editId="1D892178">
                  <wp:extent cx="927100" cy="927100"/>
                  <wp:effectExtent l="0" t="0" r="0" b="0"/>
                  <wp:docPr id="51" name="Picture 51" descr="A picture containing standing, person, wate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A picture containing standing, person, water, laying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7E50C29C" w14:textId="77777777" w:rsidTr="00CE75A7">
        <w:tc>
          <w:tcPr>
            <w:tcW w:w="648" w:type="pct"/>
            <w:vAlign w:val="center"/>
          </w:tcPr>
          <w:p w14:paraId="75C5ED51" w14:textId="0486A6F7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t>Mat3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A2306E4" w14:textId="62714C12" w:rsidR="00CE75A7" w:rsidRDefault="00CE75A7" w:rsidP="00CE75A7">
            <w:pPr>
              <w:spacing w:after="0" w:line="240" w:lineRule="auto"/>
              <w:jc w:val="center"/>
            </w:pPr>
            <w:proofErr w:type="spellStart"/>
            <w:r w:rsidRPr="0019362C">
              <w:t>Bath_towel</w:t>
            </w:r>
            <w:proofErr w:type="spellEnd"/>
          </w:p>
        </w:tc>
        <w:tc>
          <w:tcPr>
            <w:tcW w:w="1111" w:type="pct"/>
            <w:shd w:val="clear" w:color="auto" w:fill="auto"/>
            <w:vAlign w:val="center"/>
          </w:tcPr>
          <w:p w14:paraId="3D28C52D" w14:textId="7B3BD7D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100% polyester microfiber. Microfiber is synthetic </w:t>
            </w:r>
            <w:proofErr w:type="spellStart"/>
            <w:r w:rsidRPr="0019362C">
              <w:t>fiber</w:t>
            </w:r>
            <w:proofErr w:type="spellEnd"/>
            <w:r w:rsidRPr="0019362C">
              <w:t xml:space="preserve"> finer than one denier or </w:t>
            </w:r>
            <w:proofErr w:type="spellStart"/>
            <w:r w:rsidRPr="0019362C">
              <w:t>decitex</w:t>
            </w:r>
            <w:proofErr w:type="spellEnd"/>
            <w:r w:rsidRPr="0019362C">
              <w:t>/thread, having a diameter of less than ten micrometres. Polyester is very durable: resistant to most chemicals, stretching and shrinking, wrinkle resistant, mildew and abrasion resistant.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60213746" w14:textId="146EECAE" w:rsidR="00CE75A7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75524FCB" w14:textId="6A9950A0" w:rsidR="00CE75A7" w:rsidRDefault="00CE75A7" w:rsidP="00CE75A7">
            <w:pPr>
              <w:spacing w:after="0" w:line="240" w:lineRule="auto"/>
              <w:jc w:val="center"/>
            </w:pPr>
            <w:r>
              <w:t>Medium</w:t>
            </w:r>
            <w:r w:rsidRPr="0019362C">
              <w:t xml:space="preserve"> 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71CC1701" w14:textId="66B2BE86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7244103D" wp14:editId="382FF423">
                  <wp:extent cx="927100" cy="927100"/>
                  <wp:effectExtent l="0" t="0" r="0" b="0"/>
                  <wp:docPr id="105" name="Picture 37" descr="A close up of a ru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4C6056-CB35-7F42-981C-2778F5A156D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7" descr="A close up of a ru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094C6056-CB35-7F42-981C-2778F5A156D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17D676D" w14:textId="77777777" w:rsidTr="00CE75A7">
        <w:tc>
          <w:tcPr>
            <w:tcW w:w="648" w:type="pct"/>
            <w:vAlign w:val="center"/>
          </w:tcPr>
          <w:p w14:paraId="1835111F" w14:textId="3CBFFD1D" w:rsidR="00CE75A7" w:rsidRDefault="00CE75A7" w:rsidP="00CE75A7">
            <w:pPr>
              <w:spacing w:after="0" w:line="240" w:lineRule="auto"/>
              <w:jc w:val="center"/>
            </w:pPr>
            <w:r>
              <w:t>Mat30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9CE8388" w14:textId="66A79439" w:rsidR="00CE75A7" w:rsidRDefault="00CE75A7" w:rsidP="00CE75A7">
            <w:pPr>
              <w:spacing w:after="0" w:line="240" w:lineRule="auto"/>
              <w:jc w:val="center"/>
            </w:pPr>
            <w:r>
              <w:t>Purple crepe paper (multilayer)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F026750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0A4243DA" w14:textId="7CB8FCE2" w:rsidR="00CE75A7" w:rsidRDefault="00CE75A7" w:rsidP="00CE75A7">
            <w:pPr>
              <w:spacing w:after="0" w:line="240" w:lineRule="auto"/>
              <w:jc w:val="center"/>
            </w:pPr>
            <w:r>
              <w:t>Single layer very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B31C93B" w14:textId="73BBDFBD" w:rsidR="00CE75A7" w:rsidRDefault="00CE75A7" w:rsidP="00CE75A7">
            <w:pPr>
              <w:spacing w:after="0" w:line="240" w:lineRule="auto"/>
              <w:jc w:val="center"/>
            </w:pPr>
            <w:r>
              <w:t>Half soft, crisp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0019767" w14:textId="0B4E95F8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DBFD4B" wp14:editId="72911AE8">
                  <wp:extent cx="927100" cy="927100"/>
                  <wp:effectExtent l="0" t="0" r="0" b="0"/>
                  <wp:docPr id="74" name="Picture 74" descr="A close up of a grassy fie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A close up of a grassy field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9BE8BA8" w14:textId="77777777" w:rsidTr="00CE75A7">
        <w:tc>
          <w:tcPr>
            <w:tcW w:w="648" w:type="pct"/>
            <w:vAlign w:val="center"/>
          </w:tcPr>
          <w:p w14:paraId="60E5DF08" w14:textId="2C5E21E5" w:rsidR="00CE75A7" w:rsidRDefault="00CE75A7" w:rsidP="00CE75A7">
            <w:pPr>
              <w:spacing w:after="0" w:line="240" w:lineRule="auto"/>
              <w:jc w:val="center"/>
            </w:pPr>
            <w:r>
              <w:t>Mat31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35CD6E5B" w14:textId="5DC9E6B1" w:rsidR="00CE75A7" w:rsidRDefault="00CE75A7" w:rsidP="00CE75A7">
            <w:pPr>
              <w:spacing w:after="0" w:line="240" w:lineRule="auto"/>
              <w:jc w:val="center"/>
            </w:pPr>
            <w:r>
              <w:t>Grey cardboard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D196ED4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3BDA1BE" w14:textId="5E80A1B0" w:rsidR="00CE75A7" w:rsidRDefault="00CE75A7" w:rsidP="00CE75A7">
            <w:pPr>
              <w:spacing w:after="0" w:line="240" w:lineRule="auto"/>
              <w:jc w:val="center"/>
            </w:pPr>
            <w:r>
              <w:t>Mid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CF2D0FD" w14:textId="16DDBDE3" w:rsidR="00CE75A7" w:rsidRDefault="00CE75A7" w:rsidP="00CE75A7">
            <w:pPr>
              <w:spacing w:after="0" w:line="240" w:lineRule="auto"/>
              <w:jc w:val="center"/>
            </w:pPr>
            <w:r>
              <w:t>Hard but not too rigid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A484104" w14:textId="160FAE10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95501C" wp14:editId="652F3A21">
                  <wp:extent cx="927100" cy="927100"/>
                  <wp:effectExtent l="0" t="0" r="0" b="0"/>
                  <wp:docPr id="75" name="Picture 75" descr="A picture containing outdoor, beach, person, stan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outdoor, beach, person, standing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208D2050" w14:textId="77777777" w:rsidTr="00CE75A7">
        <w:tc>
          <w:tcPr>
            <w:tcW w:w="648" w:type="pct"/>
            <w:vAlign w:val="center"/>
          </w:tcPr>
          <w:p w14:paraId="306D0116" w14:textId="3247184C" w:rsidR="00CE75A7" w:rsidRDefault="00CE75A7" w:rsidP="00CE75A7">
            <w:pPr>
              <w:spacing w:after="0" w:line="240" w:lineRule="auto"/>
              <w:jc w:val="center"/>
            </w:pPr>
            <w:r>
              <w:t>Mat32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8752726" w14:textId="1FCAEC08" w:rsidR="00CE75A7" w:rsidRPr="0019362C" w:rsidRDefault="00CE75A7" w:rsidP="00CE75A7">
            <w:pPr>
              <w:spacing w:after="0" w:line="240" w:lineRule="auto"/>
              <w:jc w:val="center"/>
            </w:pPr>
            <w:r>
              <w:t>232508-302025-6 wooden board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6686D61" w14:textId="26CAFFB1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4F3906B7" w14:textId="633185AC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9C38A92" w14:textId="64E775CA" w:rsidR="00CE75A7" w:rsidRPr="0019362C" w:rsidRDefault="00CE75A7" w:rsidP="00CE75A7">
            <w:pPr>
              <w:spacing w:after="0" w:line="240" w:lineRule="auto"/>
              <w:jc w:val="center"/>
            </w:pPr>
            <w:r>
              <w:t>Hard &amp; rigid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DA7F90D" w14:textId="4A01D383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1C2414" wp14:editId="29A0E4CA">
                  <wp:extent cx="927100" cy="927100"/>
                  <wp:effectExtent l="0" t="0" r="0" b="0"/>
                  <wp:docPr id="76" name="Picture 76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A close up of a sign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95F3746" w14:textId="77777777" w:rsidTr="00CE75A7">
        <w:tc>
          <w:tcPr>
            <w:tcW w:w="648" w:type="pct"/>
            <w:vAlign w:val="center"/>
          </w:tcPr>
          <w:p w14:paraId="1117D6DE" w14:textId="6C7BE7BC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lastRenderedPageBreak/>
              <w:t>Mat33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3E5F5C05" w14:textId="5E84459A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lang w:val="en-US"/>
              </w:rPr>
              <w:t xml:space="preserve">214003-000011-8 </w:t>
            </w:r>
            <w:proofErr w:type="spellStart"/>
            <w:r>
              <w:rPr>
                <w:lang w:val="en-US"/>
              </w:rPr>
              <w:t>arclic</w:t>
            </w:r>
            <w:proofErr w:type="spellEnd"/>
            <w:r>
              <w:rPr>
                <w:lang w:val="en-US"/>
              </w:rPr>
              <w:t xml:space="preserve"> board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75058D51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710B4CE4" w14:textId="407E38A1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991B964" w14:textId="0E0ADE38" w:rsidR="00CE75A7" w:rsidRPr="0019362C" w:rsidRDefault="00CE75A7" w:rsidP="00CE75A7">
            <w:pPr>
              <w:spacing w:after="0" w:line="240" w:lineRule="auto"/>
              <w:jc w:val="center"/>
            </w:pPr>
            <w:r>
              <w:t>Hard rigid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6822731" w14:textId="418E5462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813F6" wp14:editId="44328E79">
                  <wp:extent cx="927100" cy="927100"/>
                  <wp:effectExtent l="0" t="0" r="0" b="0"/>
                  <wp:docPr id="77" name="Picture 77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picture containing background pattern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2A5AECF6" w14:textId="77777777" w:rsidTr="00CE75A7">
        <w:tc>
          <w:tcPr>
            <w:tcW w:w="648" w:type="pct"/>
            <w:vAlign w:val="center"/>
          </w:tcPr>
          <w:p w14:paraId="7EAB1FE0" w14:textId="6876061D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Mat34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B995E90" w14:textId="699D7C43" w:rsidR="00CE75A7" w:rsidRP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Blue gauze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6C0C9EA7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B2F598A" w14:textId="158DA8E8" w:rsidR="00CE75A7" w:rsidRPr="0019362C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28ADA20" w14:textId="5F841075" w:rsidR="00CE75A7" w:rsidRPr="0019362C" w:rsidRDefault="00CE75A7" w:rsidP="00CE75A7">
            <w:pPr>
              <w:spacing w:after="0" w:line="240" w:lineRule="auto"/>
              <w:jc w:val="center"/>
            </w:pPr>
            <w:r>
              <w:t>Soft, rough, circle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3DED30B" w14:textId="6A5D7B87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8EB4C" wp14:editId="314782C0">
                  <wp:extent cx="927100" cy="927100"/>
                  <wp:effectExtent l="0" t="0" r="0" b="0"/>
                  <wp:docPr id="78" name="Picture 78" descr="A picture containing shower, window, door, lar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shower, window, door, large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2708B25D" w14:textId="77777777" w:rsidTr="00CE75A7">
        <w:tc>
          <w:tcPr>
            <w:tcW w:w="648" w:type="pct"/>
            <w:vAlign w:val="center"/>
          </w:tcPr>
          <w:p w14:paraId="510E3549" w14:textId="12D57941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Mat35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33566B1" w14:textId="0B5DB7E8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lang w:val="en-US"/>
              </w:rPr>
              <w:t>Plastic grid bag w green zip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D9B9894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45392215" w14:textId="2DE04A80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BDD61EF" w14:textId="04984C19" w:rsidR="00CE75A7" w:rsidRPr="0019362C" w:rsidRDefault="00CE75A7" w:rsidP="00CE75A7">
            <w:pPr>
              <w:spacing w:after="0" w:line="240" w:lineRule="auto"/>
              <w:jc w:val="center"/>
            </w:pPr>
            <w:r>
              <w:t>Half soft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702F3A7" w14:textId="1FFF5DE6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C21527" wp14:editId="0AB22F6B">
                  <wp:extent cx="927100" cy="927100"/>
                  <wp:effectExtent l="0" t="0" r="0" b="0"/>
                  <wp:docPr id="79" name="Picture 79" descr="A picture containing green, sitting, side, tri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A picture containing green, sitting, side, trick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B466C7D" w14:textId="77777777" w:rsidTr="00CE75A7">
        <w:tc>
          <w:tcPr>
            <w:tcW w:w="648" w:type="pct"/>
            <w:vAlign w:val="center"/>
          </w:tcPr>
          <w:p w14:paraId="290BE2B0" w14:textId="2299699D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Mat36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4CA3166B" w14:textId="2F541089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White elastic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B76B80C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547F85FD" w14:textId="79D0DA7A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B442EC0" w14:textId="145ACC9B" w:rsidR="00CE75A7" w:rsidRPr="0019362C" w:rsidRDefault="00CE75A7" w:rsidP="00CE75A7">
            <w:pPr>
              <w:spacing w:after="0" w:line="240" w:lineRule="auto"/>
              <w:jc w:val="center"/>
            </w:pPr>
            <w:r>
              <w:t>Soft, elastic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1C24E8C" w14:textId="03E1DA7B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8752D0" wp14:editId="0480BCE6">
                  <wp:extent cx="927100" cy="927100"/>
                  <wp:effectExtent l="0" t="0" r="0" b="0"/>
                  <wp:docPr id="80" name="Picture 80" descr="A close up of a speak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A close up of a speaker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79E1C51C" w14:textId="77777777" w:rsidTr="00CE75A7">
        <w:tc>
          <w:tcPr>
            <w:tcW w:w="648" w:type="pct"/>
            <w:vAlign w:val="center"/>
          </w:tcPr>
          <w:p w14:paraId="66710919" w14:textId="72756BF2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Mat37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72C857A" w14:textId="0FF747D3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Bright white non-elastic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9DC9F64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7FDBB2B7" w14:textId="58689327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A640C32" w14:textId="04396424" w:rsidR="00CE75A7" w:rsidRPr="0019362C" w:rsidRDefault="00CE75A7" w:rsidP="00CE75A7">
            <w:pPr>
              <w:spacing w:after="0" w:line="240" w:lineRule="auto"/>
              <w:jc w:val="center"/>
            </w:pPr>
            <w:r>
              <w:t>Soft, non-</w:t>
            </w:r>
            <w:proofErr w:type="spellStart"/>
            <w:r>
              <w:t>elstic</w:t>
            </w:r>
            <w:proofErr w:type="spellEnd"/>
          </w:p>
        </w:tc>
        <w:tc>
          <w:tcPr>
            <w:tcW w:w="1320" w:type="pct"/>
            <w:shd w:val="clear" w:color="auto" w:fill="auto"/>
            <w:vAlign w:val="center"/>
          </w:tcPr>
          <w:p w14:paraId="5B349B6D" w14:textId="6DF44090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DCCDF" wp14:editId="7F896AE3">
                  <wp:extent cx="927100" cy="927100"/>
                  <wp:effectExtent l="0" t="0" r="0" b="0"/>
                  <wp:docPr id="81" name="Picture 81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background pattern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4C301177" w14:textId="77777777" w:rsidTr="00CE75A7">
        <w:tc>
          <w:tcPr>
            <w:tcW w:w="648" w:type="pct"/>
            <w:vAlign w:val="center"/>
          </w:tcPr>
          <w:p w14:paraId="0046573F" w14:textId="1DBB20CC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Mat38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7FF9CB1" w14:textId="236D042F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Bright grey ribbon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04801B9B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41AFB392" w14:textId="3510122E" w:rsidR="00CE75A7" w:rsidRPr="0019362C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C88AC9A" w14:textId="5125A087" w:rsidR="00CE75A7" w:rsidRPr="0019362C" w:rsidRDefault="00CE75A7" w:rsidP="00CE75A7">
            <w:pPr>
              <w:spacing w:after="0" w:line="240" w:lineRule="auto"/>
              <w:jc w:val="center"/>
            </w:pPr>
            <w:r>
              <w:t>Soft, 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72524B23" w14:textId="3E42A359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817470" wp14:editId="0A5C9DC5">
                  <wp:extent cx="927100" cy="927100"/>
                  <wp:effectExtent l="0" t="0" r="0" b="0"/>
                  <wp:docPr id="82" name="Picture 8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A sign on the side of a building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57529143" w14:textId="77777777" w:rsidTr="00CE75A7">
        <w:tc>
          <w:tcPr>
            <w:tcW w:w="648" w:type="pct"/>
            <w:vAlign w:val="center"/>
          </w:tcPr>
          <w:p w14:paraId="4A12C309" w14:textId="2EE5EB95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Mat39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0E0EB8F" w14:textId="2A27A4B6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Bright gold ribbon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1B389EFF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66385FEC" w14:textId="3C3DA747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1BC4BEEC" w14:textId="55BE4540" w:rsidR="00CE75A7" w:rsidRPr="0019362C" w:rsidRDefault="00CE75A7" w:rsidP="00CE75A7">
            <w:pPr>
              <w:spacing w:after="0" w:line="240" w:lineRule="auto"/>
              <w:jc w:val="center"/>
            </w:pPr>
            <w:r>
              <w:t>Extra smooth, silky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65DD2392" w14:textId="102C9D2F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96BC2A" wp14:editId="23BD518E">
                  <wp:extent cx="927100" cy="927100"/>
                  <wp:effectExtent l="0" t="0" r="0" b="0"/>
                  <wp:docPr id="83" name="Picture 83" descr="A picture containing piece, luggage, green, swe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A picture containing piece, luggage, green, sweater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465FDE4D" w14:textId="77777777" w:rsidTr="00CE75A7">
        <w:tc>
          <w:tcPr>
            <w:tcW w:w="648" w:type="pct"/>
            <w:vAlign w:val="center"/>
          </w:tcPr>
          <w:p w14:paraId="0B88F9D2" w14:textId="458B72D1" w:rsidR="00CE75A7" w:rsidRPr="0019362C" w:rsidRDefault="00CE75A7" w:rsidP="00CE75A7">
            <w:pPr>
              <w:spacing w:after="0" w:line="240" w:lineRule="auto"/>
              <w:jc w:val="center"/>
            </w:pPr>
            <w:r>
              <w:t>Mat4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B42ED37" w14:textId="25FFF646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leather fake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1E53217" w14:textId="3A9DFD8A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100% Polyurethane. </w:t>
            </w:r>
            <w:proofErr w:type="spellStart"/>
            <w:r w:rsidRPr="0019362C">
              <w:t>Bicast</w:t>
            </w:r>
            <w:proofErr w:type="spellEnd"/>
            <w:r w:rsidRPr="0019362C">
              <w:t xml:space="preserve"> leather is a material made with a split leather backing covered with a layer of polyurethane (hence the term "PU leather") that is applied to the surface and then embossed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70BF6735" w14:textId="3C8A1065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79E747B3" w14:textId="10E0038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8B68A26" w14:textId="78260A5C" w:rsidR="00CE75A7" w:rsidRPr="0063597F" w:rsidRDefault="00BB2303" w:rsidP="00CE75A7">
            <w:pPr>
              <w:spacing w:after="0" w:line="240" w:lineRule="auto"/>
              <w:jc w:val="center"/>
              <w:rPr>
                <w:noProof/>
              </w:rPr>
            </w:pPr>
            <w:r w:rsidRPr="00BB2303">
              <w:rPr>
                <w:noProof/>
              </w:rPr>
              <w:drawing>
                <wp:inline distT="0" distB="0" distL="0" distR="0" wp14:anchorId="66685E6F" wp14:editId="4CFBC1A2">
                  <wp:extent cx="927100" cy="927100"/>
                  <wp:effectExtent l="0" t="0" r="0" b="0"/>
                  <wp:docPr id="40" name="Picture 39" descr="A picture containing water, person, surfing, board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DA7212E-E092-B048-9E3F-2CE979DF12A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 descr="A picture containing water, person, surfing, board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DA7212E-E092-B048-9E3F-2CE979DF12A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2D754324" w14:textId="77777777" w:rsidTr="00CE75A7">
        <w:tc>
          <w:tcPr>
            <w:tcW w:w="648" w:type="pct"/>
            <w:vAlign w:val="center"/>
          </w:tcPr>
          <w:p w14:paraId="7DF57100" w14:textId="11C0A4E7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Mat40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3D4F71F1" w14:textId="3F012D0B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Red strap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6376636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26590201" w14:textId="4CC979B9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FAEB8C7" w14:textId="4F6AB74A" w:rsidR="00CE75A7" w:rsidRPr="0019362C" w:rsidRDefault="00CE75A7" w:rsidP="00CE75A7">
            <w:pPr>
              <w:spacing w:after="0" w:line="240" w:lineRule="auto"/>
              <w:jc w:val="center"/>
            </w:pPr>
            <w:r>
              <w:t>Small linear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2CF39105" w14:textId="2BE3FAF4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1F1C8F" wp14:editId="18978373">
                  <wp:extent cx="927100" cy="927100"/>
                  <wp:effectExtent l="0" t="0" r="0" b="0"/>
                  <wp:docPr id="85" name="Picture 85" descr="A person in a dress shir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A person in a dress shirt and tie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79BD2A63" w14:textId="77777777" w:rsidTr="00CE75A7">
        <w:tc>
          <w:tcPr>
            <w:tcW w:w="648" w:type="pct"/>
            <w:vAlign w:val="center"/>
          </w:tcPr>
          <w:p w14:paraId="467D2F3A" w14:textId="2682F7C1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lastRenderedPageBreak/>
              <w:t>Mat41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5A73463" w14:textId="013F2699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Griege strap belt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138B0F9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16E9F309" w14:textId="3C945741" w:rsidR="00CE75A7" w:rsidRPr="0019362C" w:rsidRDefault="00CE75A7" w:rsidP="00CE75A7">
            <w:pPr>
              <w:spacing w:after="0" w:line="240" w:lineRule="auto"/>
              <w:jc w:val="center"/>
            </w:pPr>
            <w:r>
              <w:t>Thick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81D6B0D" w14:textId="4A1461F3" w:rsidR="00CE75A7" w:rsidRPr="0019362C" w:rsidRDefault="00CE75A7" w:rsidP="00CE75A7">
            <w:pPr>
              <w:spacing w:after="0" w:line="240" w:lineRule="auto"/>
              <w:jc w:val="center"/>
            </w:pPr>
            <w:r>
              <w:t>Grid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0BA08FD7" w14:textId="631ED160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533F98" wp14:editId="04BB7D65">
                  <wp:extent cx="927100" cy="927100"/>
                  <wp:effectExtent l="0" t="0" r="0" b="0"/>
                  <wp:docPr id="86" name="Picture 86" descr="A picture containing fabric, ru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A picture containing fabric, rug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3EB05B0" w14:textId="77777777" w:rsidTr="00CE75A7">
        <w:tc>
          <w:tcPr>
            <w:tcW w:w="648" w:type="pct"/>
            <w:vAlign w:val="center"/>
          </w:tcPr>
          <w:p w14:paraId="77E6778C" w14:textId="096765AF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Mat42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72BD603" w14:textId="32C6186D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lang w:val="en-US"/>
              </w:rPr>
              <w:t>Wooden board slice, label upwards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CAE2C90" w14:textId="5997D816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0F058FF" w14:textId="746BD5AE" w:rsidR="00CE75A7" w:rsidRPr="0019362C" w:rsidRDefault="00CE75A7" w:rsidP="00CE75A7">
            <w:pPr>
              <w:spacing w:after="0" w:line="240" w:lineRule="auto"/>
              <w:jc w:val="center"/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F92E975" w14:textId="41D3F400" w:rsidR="00CE75A7" w:rsidRPr="0019362C" w:rsidRDefault="00CE75A7" w:rsidP="00CE75A7">
            <w:pPr>
              <w:spacing w:after="0" w:line="240" w:lineRule="auto"/>
              <w:jc w:val="center"/>
            </w:pPr>
            <w:r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1212F789" w14:textId="1DDDA819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B868C04" wp14:editId="53B6537D">
                  <wp:extent cx="927100" cy="927100"/>
                  <wp:effectExtent l="0" t="0" r="0" b="0"/>
                  <wp:docPr id="87" name="Picture 87" descr="A body of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A body of water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45E06C3E" w14:textId="77777777" w:rsidTr="00CE75A7">
        <w:tc>
          <w:tcPr>
            <w:tcW w:w="648" w:type="pct"/>
            <w:vAlign w:val="center"/>
          </w:tcPr>
          <w:p w14:paraId="153E2C90" w14:textId="5EB49163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Mat43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8721000" w14:textId="4FD87B03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Same material as mat42, oppo side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81A1797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0C07C151" w14:textId="5B919F17" w:rsidR="00CE75A7" w:rsidRPr="007F0B9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0900284" w14:textId="644B7F79" w:rsidR="00CE75A7" w:rsidRPr="0019362C" w:rsidRDefault="00CE75A7" w:rsidP="00CE75A7">
            <w:pPr>
              <w:spacing w:after="0" w:line="240" w:lineRule="auto"/>
              <w:jc w:val="center"/>
            </w:pPr>
            <w:r>
              <w:t>Smooth with linear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FBD3D5F" w14:textId="4CD7BCD9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74B41E" wp14:editId="172E89DD">
                  <wp:extent cx="927100" cy="927100"/>
                  <wp:effectExtent l="0" t="0" r="0" b="0"/>
                  <wp:docPr id="88" name="Picture 88" descr="A picture containing 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 descr="A picture containing background pattern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6E6AA50" w14:textId="77777777" w:rsidTr="00CE75A7">
        <w:tc>
          <w:tcPr>
            <w:tcW w:w="648" w:type="pct"/>
            <w:vAlign w:val="center"/>
          </w:tcPr>
          <w:p w14:paraId="78C567E6" w14:textId="503A6040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Mat44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BDEE7EC" w14:textId="335F10C0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Bright yellow board, hollow in middle layer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1701B48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4D3552D" w14:textId="2582BE0D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A7765C8" w14:textId="59A9FEAB" w:rsidR="00CE75A7" w:rsidRPr="0019362C" w:rsidRDefault="00CE75A7" w:rsidP="00CE75A7">
            <w:pPr>
              <w:spacing w:after="0" w:line="240" w:lineRule="auto"/>
              <w:jc w:val="center"/>
            </w:pPr>
            <w:r>
              <w:t>Extra 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188799B" w14:textId="1B89BF37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79720E" wp14:editId="64194B17">
                  <wp:extent cx="927100" cy="927100"/>
                  <wp:effectExtent l="0" t="0" r="0" b="0"/>
                  <wp:docPr id="89" name="Picture 89" descr="A picture containing w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A picture containing water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2B1DC06" w14:textId="77777777" w:rsidTr="00CE75A7">
        <w:tc>
          <w:tcPr>
            <w:tcW w:w="648" w:type="pct"/>
            <w:vAlign w:val="center"/>
          </w:tcPr>
          <w:p w14:paraId="71D2CA5C" w14:textId="6A8B568E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Mat45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3E675EF" w14:textId="1BBD009E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White </w:t>
            </w:r>
            <w:proofErr w:type="spellStart"/>
            <w:r>
              <w:rPr>
                <w:lang w:val="en-US"/>
              </w:rPr>
              <w:t>cform</w:t>
            </w:r>
            <w:proofErr w:type="spellEnd"/>
            <w:r>
              <w:rPr>
                <w:lang w:val="en-US"/>
              </w:rPr>
              <w:t xml:space="preserve"> plain, label upwards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D21FDFA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5C1921FB" w14:textId="43A406A1" w:rsidR="00CE75A7" w:rsidRPr="0019362C" w:rsidRDefault="00CE75A7" w:rsidP="00CE75A7">
            <w:pPr>
              <w:spacing w:after="0" w:line="240" w:lineRule="auto"/>
              <w:jc w:val="center"/>
            </w:pPr>
            <w:r>
              <w:t>Mid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4B3982EF" w14:textId="236D8998" w:rsidR="00CE75A7" w:rsidRPr="0019362C" w:rsidRDefault="00CE75A7" w:rsidP="00CE75A7">
            <w:pPr>
              <w:spacing w:after="0" w:line="240" w:lineRule="auto"/>
              <w:jc w:val="center"/>
            </w:pPr>
            <w:r>
              <w:t>Smooth with tiny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7860E21D" w14:textId="243A9F95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08EF17" wp14:editId="09C94F01">
                  <wp:extent cx="927100" cy="927100"/>
                  <wp:effectExtent l="0" t="0" r="0" b="0"/>
                  <wp:docPr id="90" name="Picture 9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Background pattern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A155AED" w14:textId="77777777" w:rsidTr="00CE75A7">
        <w:tc>
          <w:tcPr>
            <w:tcW w:w="648" w:type="pct"/>
            <w:vAlign w:val="center"/>
          </w:tcPr>
          <w:p w14:paraId="1EC62891" w14:textId="7E848795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Mat46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EF39B91" w14:textId="2D804942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Gold-red paper, gold upwards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75E6E0B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CB05E15" w14:textId="1CE6D995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5162D69" w14:textId="30CFF2CF" w:rsidR="00CE75A7" w:rsidRPr="007F0B9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Extra smooth, with tiny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4ED8F08E" w14:textId="62412ABD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16CFF" wp14:editId="2C8F78C3">
                  <wp:extent cx="927100" cy="927100"/>
                  <wp:effectExtent l="0" t="0" r="0" b="0"/>
                  <wp:docPr id="91" name="Picture 91" descr="A picture containing nature, building, photo, sit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A picture containing nature, building, photo, sitting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716610DD" w14:textId="77777777" w:rsidTr="00CE75A7">
        <w:tc>
          <w:tcPr>
            <w:tcW w:w="648" w:type="pct"/>
            <w:vAlign w:val="center"/>
          </w:tcPr>
          <w:p w14:paraId="5FBE2B12" w14:textId="3D5264F4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Mat47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3EA951E" w14:textId="3430163E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Gold-red paper, red upwards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3066A33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3825107A" w14:textId="1D0AC142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00F5EC05" w14:textId="0DB0B505" w:rsidR="00CE75A7" w:rsidRPr="0019362C" w:rsidRDefault="00CE75A7" w:rsidP="00CE75A7">
            <w:pPr>
              <w:spacing w:after="0" w:line="240" w:lineRule="auto"/>
              <w:jc w:val="center"/>
            </w:pPr>
            <w:r>
              <w:t>Smooth, with tiny pattern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756C2B2B" w14:textId="2DEA98BD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F25DAF" wp14:editId="3C00BFF1">
                  <wp:extent cx="927100" cy="927100"/>
                  <wp:effectExtent l="0" t="0" r="0" b="0"/>
                  <wp:docPr id="92" name="Picture 92" descr="A picture containing building, brown, sitting, paint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A picture containing building, brown, sitting, painted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DDEDFD9" w14:textId="77777777" w:rsidTr="00CE75A7">
        <w:tc>
          <w:tcPr>
            <w:tcW w:w="648" w:type="pct"/>
            <w:vAlign w:val="center"/>
          </w:tcPr>
          <w:p w14:paraId="6977AD4A" w14:textId="1CF7A801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Mat48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50117" w14:textId="1FB698DF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Bright gold foil, hard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ABDD90C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503C7DE5" w14:textId="034653C7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BB6A08B" w14:textId="34D0081F" w:rsidR="00CE75A7" w:rsidRPr="0019362C" w:rsidRDefault="00CE75A7" w:rsidP="00CE75A7">
            <w:pPr>
              <w:spacing w:after="0" w:line="240" w:lineRule="auto"/>
              <w:jc w:val="center"/>
            </w:pPr>
            <w:r>
              <w:t>Extra 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6839D2FB" w14:textId="0AC6ED30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85F4B3" wp14:editId="0A093B97">
                  <wp:extent cx="927100" cy="927100"/>
                  <wp:effectExtent l="0" t="0" r="0" b="0"/>
                  <wp:docPr id="93" name="Picture 93" descr="A picture containing outdoor, water, person, fl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A picture containing outdoor, water, person, flying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42A08C1" w14:textId="77777777" w:rsidTr="00CE75A7">
        <w:tc>
          <w:tcPr>
            <w:tcW w:w="648" w:type="pct"/>
            <w:vAlign w:val="center"/>
          </w:tcPr>
          <w:p w14:paraId="427FF273" w14:textId="63F4ED27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t>Mat49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B9F56E5" w14:textId="74BDD378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White rice paper (</w:t>
            </w:r>
            <w:r>
              <w:rPr>
                <w:rFonts w:hint="eastAsia"/>
                <w:lang w:val="en-US"/>
              </w:rPr>
              <w:t>宣纸</w:t>
            </w:r>
            <w:r>
              <w:rPr>
                <w:lang w:val="en-US"/>
              </w:rPr>
              <w:t>)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A6CEF95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5030102D" w14:textId="18C12210" w:rsidR="00CE75A7" w:rsidRPr="0019362C" w:rsidRDefault="00CE75A7" w:rsidP="00CE75A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Mild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EE98183" w14:textId="12411877" w:rsidR="00CE75A7" w:rsidRPr="0019362C" w:rsidRDefault="00CE75A7" w:rsidP="00CE75A7">
            <w:pPr>
              <w:spacing w:after="0" w:line="240" w:lineRule="auto"/>
              <w:jc w:val="center"/>
            </w:pPr>
            <w:r>
              <w:t>A bit 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F1A5F66" w14:textId="49826E95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D91595" wp14:editId="421DCB99">
                  <wp:extent cx="927100" cy="927100"/>
                  <wp:effectExtent l="0" t="0" r="0" b="0"/>
                  <wp:docPr id="94" name="Picture 94" descr="A picture containing outdoor, water, person, beac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A picture containing outdoor, water, person, beach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3122D88A" w14:textId="77777777" w:rsidTr="00CE75A7">
        <w:tc>
          <w:tcPr>
            <w:tcW w:w="648" w:type="pct"/>
            <w:vAlign w:val="center"/>
          </w:tcPr>
          <w:p w14:paraId="26188488" w14:textId="463AD340" w:rsidR="00CE75A7" w:rsidRPr="0019362C" w:rsidRDefault="00CE75A7" w:rsidP="00CE75A7">
            <w:pPr>
              <w:spacing w:after="0" w:line="240" w:lineRule="auto"/>
              <w:jc w:val="center"/>
            </w:pPr>
            <w:r>
              <w:t>Mat5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427BCEC" w14:textId="48554B4E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polypropileno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4F56E104" w14:textId="6188EDC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polypropileno, PP, mixed </w:t>
            </w:r>
            <w:proofErr w:type="spellStart"/>
            <w:r w:rsidRPr="0019362C">
              <w:t>colors</w:t>
            </w:r>
            <w:proofErr w:type="spellEnd"/>
            <w:r w:rsidRPr="0019362C">
              <w:t xml:space="preserve"> (white, blue, dark blue)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5303329D" w14:textId="7B7F4A3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CB99AE9" w14:textId="7CF543F6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3778A95F" w14:textId="03D310A0" w:rsidR="00CE75A7" w:rsidRPr="0063597F" w:rsidRDefault="00BB2303" w:rsidP="00CE75A7">
            <w:pPr>
              <w:spacing w:after="0" w:line="240" w:lineRule="auto"/>
              <w:jc w:val="center"/>
              <w:rPr>
                <w:noProof/>
              </w:rPr>
            </w:pPr>
            <w:r w:rsidRPr="00BB2303">
              <w:rPr>
                <w:noProof/>
              </w:rPr>
              <w:drawing>
                <wp:inline distT="0" distB="0" distL="0" distR="0" wp14:anchorId="53318086" wp14:editId="2D1C6993">
                  <wp:extent cx="927100" cy="927100"/>
                  <wp:effectExtent l="0" t="0" r="0" b="0"/>
                  <wp:docPr id="42" name="Picture 41" descr="A close up of a logo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706723-ACE3-1647-80E3-B6A50BBC23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1" descr="A close up of a logo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CC706723-ACE3-1647-80E3-B6A50BBC23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136ABC5" w14:textId="77777777" w:rsidTr="00CE75A7">
        <w:tc>
          <w:tcPr>
            <w:tcW w:w="648" w:type="pct"/>
            <w:vAlign w:val="center"/>
          </w:tcPr>
          <w:p w14:paraId="5E09B5D5" w14:textId="59C70F2C" w:rsidR="00CE75A7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lastRenderedPageBreak/>
              <w:t>Mat50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6480392C" w14:textId="27039C98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Green plastic-</w:t>
            </w:r>
            <w:proofErr w:type="spellStart"/>
            <w:r>
              <w:rPr>
                <w:lang w:val="en-US"/>
              </w:rPr>
              <w:t>ish</w:t>
            </w:r>
            <w:proofErr w:type="spellEnd"/>
            <w:r>
              <w:rPr>
                <w:lang w:val="en-US"/>
              </w:rPr>
              <w:t xml:space="preserve"> paper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71703408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788911C9" w14:textId="201CD742" w:rsidR="00CE75A7" w:rsidRPr="0019362C" w:rsidRDefault="00CE75A7" w:rsidP="00CE75A7">
            <w:pPr>
              <w:spacing w:after="0" w:line="240" w:lineRule="auto"/>
              <w:jc w:val="center"/>
            </w:pPr>
            <w:r>
              <w:t>Extra 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3D7C4807" w14:textId="39CEBEC6" w:rsidR="00CE75A7" w:rsidRPr="0019362C" w:rsidRDefault="00CE75A7" w:rsidP="00CE75A7">
            <w:pPr>
              <w:spacing w:after="0" w:line="240" w:lineRule="auto"/>
              <w:jc w:val="center"/>
            </w:pPr>
            <w:r>
              <w:t>Extra 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63E3FFB2" w14:textId="12248888" w:rsidR="00CE75A7" w:rsidRPr="0063597F" w:rsidRDefault="00CE75A7" w:rsidP="00CE75A7">
            <w:pPr>
              <w:spacing w:after="0" w:line="24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9693F6" wp14:editId="11B713F2">
                  <wp:extent cx="927100" cy="927100"/>
                  <wp:effectExtent l="0" t="0" r="0" b="0"/>
                  <wp:docPr id="96" name="Picture 9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Background pattern&#10;&#10;Description automatically generated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8696598" w14:textId="77777777" w:rsidTr="00CE75A7">
        <w:tc>
          <w:tcPr>
            <w:tcW w:w="648" w:type="pct"/>
            <w:vAlign w:val="center"/>
          </w:tcPr>
          <w:p w14:paraId="2D01AB0F" w14:textId="449DEB6B" w:rsidR="00CE75A7" w:rsidRPr="0019362C" w:rsidRDefault="00CE75A7" w:rsidP="00CE75A7">
            <w:pPr>
              <w:spacing w:after="0" w:line="240" w:lineRule="auto"/>
              <w:jc w:val="center"/>
            </w:pPr>
            <w:r>
              <w:t>Mat6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C5E0413" w14:textId="08AC24F8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felt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57153484" w14:textId="7C60E9C2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100% Polyester. Polyester is very durable: resistant to most chemicals, stretching and shrinking, wrinkle resistant, mildew and abrasion resistant.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638C8FAE" w14:textId="3FB0C891" w:rsidR="00CE75A7" w:rsidRPr="00FE444A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270FD59" w14:textId="558ACC38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63B411D4" w14:textId="3F3CE4A2" w:rsidR="00CE75A7" w:rsidRPr="0063597F" w:rsidRDefault="00BB2303" w:rsidP="00CE75A7">
            <w:pPr>
              <w:spacing w:after="0" w:line="240" w:lineRule="auto"/>
              <w:jc w:val="center"/>
              <w:rPr>
                <w:noProof/>
              </w:rPr>
            </w:pPr>
            <w:r w:rsidRPr="00BB2303">
              <w:rPr>
                <w:noProof/>
              </w:rPr>
              <w:drawing>
                <wp:inline distT="0" distB="0" distL="0" distR="0" wp14:anchorId="1E1BFCC9" wp14:editId="32BD6E02">
                  <wp:extent cx="927100" cy="927100"/>
                  <wp:effectExtent l="0" t="0" r="0" b="0"/>
                  <wp:docPr id="44" name="Picture 43" descr="A picture containing person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04C127C-31F0-6548-A7D1-C818E6C181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3" descr="A picture containing person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404C127C-31F0-6548-A7D1-C818E6C181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63C82EEE" w14:textId="77777777" w:rsidTr="00CE75A7">
        <w:tc>
          <w:tcPr>
            <w:tcW w:w="648" w:type="pct"/>
            <w:vAlign w:val="center"/>
          </w:tcPr>
          <w:p w14:paraId="4F9111D4" w14:textId="795D38F1" w:rsidR="00CE75A7" w:rsidRPr="0019362C" w:rsidRDefault="00CE75A7" w:rsidP="00CE75A7">
            <w:pPr>
              <w:spacing w:after="0" w:line="240" w:lineRule="auto"/>
              <w:jc w:val="center"/>
            </w:pPr>
            <w:r>
              <w:t>Mat7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7E560CE6" w14:textId="7B4473F2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soft material 2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3221BAF3" w14:textId="5964B7E0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 xml:space="preserve">soft material (grey </w:t>
            </w:r>
            <w:proofErr w:type="spellStart"/>
            <w:r w:rsidRPr="0019362C">
              <w:t>color</w:t>
            </w:r>
            <w:proofErr w:type="spellEnd"/>
            <w:r w:rsidRPr="0019362C">
              <w:t>) but harder than softMaterial1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530DBD2A" w14:textId="77668B15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11ED9A3" w14:textId="683D2B5A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Rough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279012D7" w14:textId="726B7961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201C69B0" wp14:editId="7D0F4AB1">
                  <wp:extent cx="927100" cy="927100"/>
                  <wp:effectExtent l="0" t="0" r="0" b="0"/>
                  <wp:docPr id="46" name="Picture 45" descr="A close up of a brick building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2A826AA-3F7A-0049-ABBF-2777F89A37F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5" descr="A close up of a brick building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02A826AA-3F7A-0049-ABBF-2777F89A37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0AB4E528" w14:textId="77777777" w:rsidTr="00CE75A7">
        <w:tc>
          <w:tcPr>
            <w:tcW w:w="648" w:type="pct"/>
            <w:vAlign w:val="center"/>
          </w:tcPr>
          <w:p w14:paraId="5ACEC7CA" w14:textId="085E63ED" w:rsidR="00CE75A7" w:rsidRPr="0019362C" w:rsidRDefault="00CE75A7" w:rsidP="00CE75A7">
            <w:pPr>
              <w:spacing w:after="0" w:line="240" w:lineRule="auto"/>
              <w:jc w:val="center"/>
            </w:pPr>
            <w:r>
              <w:t>Mat8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8C2277A" w14:textId="4C0716D8" w:rsidR="00CE75A7" w:rsidRPr="00D534B1" w:rsidRDefault="00CE75A7" w:rsidP="00CE75A7">
            <w:pPr>
              <w:spacing w:after="0" w:line="240" w:lineRule="auto"/>
              <w:jc w:val="center"/>
              <w:rPr>
                <w:lang w:val="en-US"/>
              </w:rPr>
            </w:pPr>
            <w:r w:rsidRPr="0019362C">
              <w:t>Paper 2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296FD760" w14:textId="6D4D53A2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Japanese paper, pulp, rayon</w:t>
            </w:r>
          </w:p>
          <w:p w14:paraId="0453B373" w14:textId="77777777" w:rsidR="00CE75A7" w:rsidRPr="0019362C" w:rsidRDefault="00CE75A7" w:rsidP="00CE75A7">
            <w:pPr>
              <w:spacing w:after="0" w:line="240" w:lineRule="auto"/>
              <w:jc w:val="center"/>
            </w:pPr>
          </w:p>
        </w:tc>
        <w:tc>
          <w:tcPr>
            <w:tcW w:w="556" w:type="pct"/>
            <w:shd w:val="clear" w:color="auto" w:fill="auto"/>
            <w:vAlign w:val="center"/>
          </w:tcPr>
          <w:p w14:paraId="1A17FE59" w14:textId="7E1BEBB7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Thin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25855F52" w14:textId="0DB5069F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08A68F1B" w14:textId="00F1530A" w:rsidR="00CE75A7" w:rsidRPr="0063597F" w:rsidRDefault="00BB2303" w:rsidP="00CE75A7">
            <w:pPr>
              <w:spacing w:after="0" w:line="240" w:lineRule="auto"/>
              <w:jc w:val="center"/>
              <w:rPr>
                <w:noProof/>
              </w:rPr>
            </w:pPr>
            <w:r w:rsidRPr="00BB2303">
              <w:rPr>
                <w:noProof/>
              </w:rPr>
              <w:drawing>
                <wp:inline distT="0" distB="0" distL="0" distR="0" wp14:anchorId="450B5B9B" wp14:editId="5FC63342">
                  <wp:extent cx="927100" cy="927100"/>
                  <wp:effectExtent l="0" t="0" r="0" b="0"/>
                  <wp:docPr id="48" name="Picture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0C0A4A-7DA1-3F44-8204-4F9648DCA6D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7">
                            <a:extLst>
                              <a:ext uri="{FF2B5EF4-FFF2-40B4-BE49-F238E27FC236}">
                                <a16:creationId xmlns:a16="http://schemas.microsoft.com/office/drawing/2014/main" id="{0B0C0A4A-7DA1-3F44-8204-4F9648DCA6D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A7" w:rsidRPr="0019362C" w14:paraId="414098B4" w14:textId="77777777" w:rsidTr="00CE75A7">
        <w:tc>
          <w:tcPr>
            <w:tcW w:w="648" w:type="pct"/>
            <w:vAlign w:val="center"/>
          </w:tcPr>
          <w:p w14:paraId="521CD628" w14:textId="282C1DA4" w:rsidR="00CE75A7" w:rsidRPr="0019362C" w:rsidRDefault="00CE75A7" w:rsidP="00CE75A7">
            <w:pPr>
              <w:spacing w:after="0" w:line="240" w:lineRule="auto"/>
              <w:jc w:val="center"/>
            </w:pPr>
            <w:r>
              <w:t>Mat9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0548CD54" w14:textId="06A751C1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polypropileno smooth</w:t>
            </w:r>
          </w:p>
        </w:tc>
        <w:tc>
          <w:tcPr>
            <w:tcW w:w="1111" w:type="pct"/>
            <w:shd w:val="clear" w:color="auto" w:fill="auto"/>
            <w:vAlign w:val="center"/>
          </w:tcPr>
          <w:p w14:paraId="0BEE4522" w14:textId="6B1BF7AA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 polypropileno, transient, mat for food</w:t>
            </w:r>
          </w:p>
        </w:tc>
        <w:tc>
          <w:tcPr>
            <w:tcW w:w="556" w:type="pct"/>
            <w:shd w:val="clear" w:color="auto" w:fill="auto"/>
            <w:vAlign w:val="center"/>
          </w:tcPr>
          <w:p w14:paraId="4EDECE11" w14:textId="316F615C" w:rsidR="00CE75A7" w:rsidRPr="0019362C" w:rsidRDefault="00CE75A7" w:rsidP="00CE75A7">
            <w:pPr>
              <w:spacing w:after="0" w:line="240" w:lineRule="auto"/>
              <w:jc w:val="center"/>
            </w:pPr>
            <w:r>
              <w:t>T</w:t>
            </w:r>
            <w:r w:rsidRPr="0019362C">
              <w:t>hin</w:t>
            </w:r>
          </w:p>
        </w:tc>
        <w:tc>
          <w:tcPr>
            <w:tcW w:w="625" w:type="pct"/>
            <w:shd w:val="clear" w:color="auto" w:fill="auto"/>
            <w:vAlign w:val="center"/>
          </w:tcPr>
          <w:p w14:paraId="54943C2A" w14:textId="74CBBCF4" w:rsidR="00CE75A7" w:rsidRPr="0019362C" w:rsidRDefault="00CE75A7" w:rsidP="00CE75A7">
            <w:pPr>
              <w:spacing w:after="0" w:line="240" w:lineRule="auto"/>
              <w:jc w:val="center"/>
            </w:pPr>
            <w:r w:rsidRPr="0019362C">
              <w:t>Smooth</w:t>
            </w:r>
          </w:p>
        </w:tc>
        <w:tc>
          <w:tcPr>
            <w:tcW w:w="1320" w:type="pct"/>
            <w:shd w:val="clear" w:color="auto" w:fill="auto"/>
            <w:vAlign w:val="center"/>
          </w:tcPr>
          <w:p w14:paraId="55D4F6DE" w14:textId="24D03706" w:rsidR="00CE75A7" w:rsidRPr="0019362C" w:rsidRDefault="00BB2303" w:rsidP="00CE75A7">
            <w:pPr>
              <w:spacing w:after="0" w:line="240" w:lineRule="auto"/>
              <w:jc w:val="center"/>
            </w:pPr>
            <w:r w:rsidRPr="00BB2303">
              <w:rPr>
                <w:noProof/>
              </w:rPr>
              <w:drawing>
                <wp:inline distT="0" distB="0" distL="0" distR="0" wp14:anchorId="62DB9CE5" wp14:editId="1E1EF47B">
                  <wp:extent cx="927100" cy="927100"/>
                  <wp:effectExtent l="0" t="0" r="0" b="0"/>
                  <wp:docPr id="50" name="Picture 49" descr="A picture containing sitting, refrigerator, kitchen, snow&#10;&#10;Description automatically generated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5C9A3C0-B556-A049-91B3-023FE40DEB3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9" descr="A picture containing sitting, refrigerator, kitchen, snow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95C9A3C0-B556-A049-91B3-023FE40DEB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78D22" w14:textId="122CC27E" w:rsidR="006134B8" w:rsidRDefault="006134B8"/>
    <w:p w14:paraId="5A2E231B" w14:textId="0E9BC074" w:rsidR="0063388C" w:rsidRPr="0063388C" w:rsidRDefault="0063388C">
      <w:pPr>
        <w:rPr>
          <w:lang w:val="en-US"/>
        </w:rPr>
      </w:pPr>
    </w:p>
    <w:sectPr w:rsidR="0063388C" w:rsidRPr="0063388C" w:rsidSect="003603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390"/>
    <w:rsid w:val="00000DA6"/>
    <w:rsid w:val="0000417C"/>
    <w:rsid w:val="0006187C"/>
    <w:rsid w:val="00084C1D"/>
    <w:rsid w:val="000B3137"/>
    <w:rsid w:val="000C15BC"/>
    <w:rsid w:val="000E1F4A"/>
    <w:rsid w:val="000F0D11"/>
    <w:rsid w:val="000F1E17"/>
    <w:rsid w:val="000F66FF"/>
    <w:rsid w:val="00101CCB"/>
    <w:rsid w:val="00105F22"/>
    <w:rsid w:val="00111277"/>
    <w:rsid w:val="001154CF"/>
    <w:rsid w:val="00122AC9"/>
    <w:rsid w:val="00123775"/>
    <w:rsid w:val="00124EDB"/>
    <w:rsid w:val="00125810"/>
    <w:rsid w:val="00133152"/>
    <w:rsid w:val="0015205E"/>
    <w:rsid w:val="00165A14"/>
    <w:rsid w:val="0019362C"/>
    <w:rsid w:val="001A14B8"/>
    <w:rsid w:val="001A36B4"/>
    <w:rsid w:val="001B1F32"/>
    <w:rsid w:val="001C469F"/>
    <w:rsid w:val="001D07B7"/>
    <w:rsid w:val="001D6207"/>
    <w:rsid w:val="001E1CD2"/>
    <w:rsid w:val="001E448B"/>
    <w:rsid w:val="00237B9B"/>
    <w:rsid w:val="00263A8A"/>
    <w:rsid w:val="00280EEB"/>
    <w:rsid w:val="002A3C04"/>
    <w:rsid w:val="002D2652"/>
    <w:rsid w:val="002D33B9"/>
    <w:rsid w:val="002D6576"/>
    <w:rsid w:val="002E2636"/>
    <w:rsid w:val="002F0E2F"/>
    <w:rsid w:val="003475E9"/>
    <w:rsid w:val="0035088F"/>
    <w:rsid w:val="00360390"/>
    <w:rsid w:val="00381F7E"/>
    <w:rsid w:val="00387BDB"/>
    <w:rsid w:val="003935DA"/>
    <w:rsid w:val="003A2C7D"/>
    <w:rsid w:val="003E380F"/>
    <w:rsid w:val="003F06CC"/>
    <w:rsid w:val="004352F8"/>
    <w:rsid w:val="004377D5"/>
    <w:rsid w:val="004450AC"/>
    <w:rsid w:val="004671DA"/>
    <w:rsid w:val="00483F14"/>
    <w:rsid w:val="004A07F7"/>
    <w:rsid w:val="004B3024"/>
    <w:rsid w:val="004B752F"/>
    <w:rsid w:val="004D6651"/>
    <w:rsid w:val="0052375E"/>
    <w:rsid w:val="0053787A"/>
    <w:rsid w:val="00543B01"/>
    <w:rsid w:val="00561BDF"/>
    <w:rsid w:val="005710F0"/>
    <w:rsid w:val="00575BFA"/>
    <w:rsid w:val="00585B36"/>
    <w:rsid w:val="00592D32"/>
    <w:rsid w:val="005935E2"/>
    <w:rsid w:val="005A4349"/>
    <w:rsid w:val="005A7C74"/>
    <w:rsid w:val="005B4516"/>
    <w:rsid w:val="005C3F79"/>
    <w:rsid w:val="005C456A"/>
    <w:rsid w:val="005C4B5D"/>
    <w:rsid w:val="005C57C3"/>
    <w:rsid w:val="005F7513"/>
    <w:rsid w:val="006134B8"/>
    <w:rsid w:val="00622226"/>
    <w:rsid w:val="0063388C"/>
    <w:rsid w:val="006548AB"/>
    <w:rsid w:val="006668D1"/>
    <w:rsid w:val="006770D0"/>
    <w:rsid w:val="00685155"/>
    <w:rsid w:val="00696596"/>
    <w:rsid w:val="006A4B44"/>
    <w:rsid w:val="006B736D"/>
    <w:rsid w:val="006C4A6F"/>
    <w:rsid w:val="006F2734"/>
    <w:rsid w:val="007315D3"/>
    <w:rsid w:val="00772FF9"/>
    <w:rsid w:val="0078087C"/>
    <w:rsid w:val="00780B10"/>
    <w:rsid w:val="007B47EA"/>
    <w:rsid w:val="007D0E27"/>
    <w:rsid w:val="007E6CAB"/>
    <w:rsid w:val="007F0B97"/>
    <w:rsid w:val="007F16BC"/>
    <w:rsid w:val="00800E82"/>
    <w:rsid w:val="00804500"/>
    <w:rsid w:val="00810A59"/>
    <w:rsid w:val="008407FE"/>
    <w:rsid w:val="00851745"/>
    <w:rsid w:val="00860678"/>
    <w:rsid w:val="00861DC5"/>
    <w:rsid w:val="00864A17"/>
    <w:rsid w:val="00883074"/>
    <w:rsid w:val="008860D1"/>
    <w:rsid w:val="0088653D"/>
    <w:rsid w:val="008B55B3"/>
    <w:rsid w:val="008D4EB5"/>
    <w:rsid w:val="008E1E12"/>
    <w:rsid w:val="008F22C4"/>
    <w:rsid w:val="008F6F16"/>
    <w:rsid w:val="00906984"/>
    <w:rsid w:val="0091793F"/>
    <w:rsid w:val="00947B47"/>
    <w:rsid w:val="00966229"/>
    <w:rsid w:val="0097223E"/>
    <w:rsid w:val="00974342"/>
    <w:rsid w:val="009777C2"/>
    <w:rsid w:val="00982824"/>
    <w:rsid w:val="009B216B"/>
    <w:rsid w:val="009B5EC9"/>
    <w:rsid w:val="009C6A66"/>
    <w:rsid w:val="009D245D"/>
    <w:rsid w:val="009D5215"/>
    <w:rsid w:val="009E6FD0"/>
    <w:rsid w:val="009F4EFA"/>
    <w:rsid w:val="00A021C4"/>
    <w:rsid w:val="00A158CE"/>
    <w:rsid w:val="00A20410"/>
    <w:rsid w:val="00A33C4E"/>
    <w:rsid w:val="00A35B22"/>
    <w:rsid w:val="00A912B7"/>
    <w:rsid w:val="00A921E1"/>
    <w:rsid w:val="00AE6210"/>
    <w:rsid w:val="00AF524C"/>
    <w:rsid w:val="00B00CC2"/>
    <w:rsid w:val="00B04767"/>
    <w:rsid w:val="00B21192"/>
    <w:rsid w:val="00B2271A"/>
    <w:rsid w:val="00B2738A"/>
    <w:rsid w:val="00B631DA"/>
    <w:rsid w:val="00B9151D"/>
    <w:rsid w:val="00B94F42"/>
    <w:rsid w:val="00B974D5"/>
    <w:rsid w:val="00BB2303"/>
    <w:rsid w:val="00BB3301"/>
    <w:rsid w:val="00BC626D"/>
    <w:rsid w:val="00BD6EEB"/>
    <w:rsid w:val="00BF3A74"/>
    <w:rsid w:val="00C10B76"/>
    <w:rsid w:val="00C327DC"/>
    <w:rsid w:val="00C45064"/>
    <w:rsid w:val="00C505B8"/>
    <w:rsid w:val="00C66880"/>
    <w:rsid w:val="00CD13E5"/>
    <w:rsid w:val="00CE75A7"/>
    <w:rsid w:val="00CF5B11"/>
    <w:rsid w:val="00D16246"/>
    <w:rsid w:val="00D1721D"/>
    <w:rsid w:val="00D32084"/>
    <w:rsid w:val="00D34939"/>
    <w:rsid w:val="00D4673E"/>
    <w:rsid w:val="00D534B1"/>
    <w:rsid w:val="00D55287"/>
    <w:rsid w:val="00D87CA5"/>
    <w:rsid w:val="00D97493"/>
    <w:rsid w:val="00DF46D8"/>
    <w:rsid w:val="00E00FCC"/>
    <w:rsid w:val="00E07C4D"/>
    <w:rsid w:val="00E137EB"/>
    <w:rsid w:val="00E3226A"/>
    <w:rsid w:val="00E42192"/>
    <w:rsid w:val="00E86C92"/>
    <w:rsid w:val="00E877AD"/>
    <w:rsid w:val="00EE6141"/>
    <w:rsid w:val="00EF21BC"/>
    <w:rsid w:val="00EF2AE1"/>
    <w:rsid w:val="00EF7191"/>
    <w:rsid w:val="00F00019"/>
    <w:rsid w:val="00F05274"/>
    <w:rsid w:val="00F2668E"/>
    <w:rsid w:val="00F32ED2"/>
    <w:rsid w:val="00F3310B"/>
    <w:rsid w:val="00F71C50"/>
    <w:rsid w:val="00F723F8"/>
    <w:rsid w:val="00F76AA7"/>
    <w:rsid w:val="00F87DE4"/>
    <w:rsid w:val="00F94DC9"/>
    <w:rsid w:val="00FB0437"/>
    <w:rsid w:val="00FD05FC"/>
    <w:rsid w:val="00FE14A1"/>
    <w:rsid w:val="00FE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50315"/>
  <w15:chartTrackingRefBased/>
  <w15:docId w15:val="{A6D962A9-71D3-4C4C-BB8E-6407664E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DengXian" w:hAnsi="Calibri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34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uihan/Documents/EEE/Y4/FYP/project/Object%20Properti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Object Properties.dot</Template>
  <TotalTime>10</TotalTime>
  <Pages>6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#GAO RUIHAN#</cp:lastModifiedBy>
  <cp:revision>3</cp:revision>
  <dcterms:created xsi:type="dcterms:W3CDTF">2020-11-03T06:48:00Z</dcterms:created>
  <dcterms:modified xsi:type="dcterms:W3CDTF">2020-11-03T06:59:00Z</dcterms:modified>
</cp:coreProperties>
</file>